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259E7" w14:textId="77777777" w:rsidR="00775438" w:rsidRPr="004442FA" w:rsidRDefault="00775438" w:rsidP="004442FA">
      <w:pPr>
        <w:spacing w:line="276" w:lineRule="auto"/>
        <w:rPr>
          <w:rFonts w:ascii="Arial" w:hAnsi="Arial" w:cs="Arial"/>
        </w:rPr>
      </w:pPr>
    </w:p>
    <w:p w14:paraId="6D8DF6AA" w14:textId="728AA29D" w:rsidR="00D61301" w:rsidRPr="004442FA" w:rsidRDefault="004442FA" w:rsidP="004442FA">
      <w:pPr>
        <w:spacing w:line="276" w:lineRule="auto"/>
        <w:rPr>
          <w:rFonts w:ascii="Arial" w:hAnsi="Arial" w:cs="Arial"/>
        </w:rPr>
      </w:pPr>
      <w:r w:rsidRPr="004442FA">
        <w:rPr>
          <w:rFonts w:ascii="Arial" w:hAnsi="Arial" w:cs="Arial"/>
        </w:rPr>
        <w:t>To whom it might concern,</w:t>
      </w:r>
    </w:p>
    <w:p w14:paraId="0AAA0965" w14:textId="77777777" w:rsidR="004442FA" w:rsidRPr="004442FA" w:rsidRDefault="004442FA" w:rsidP="004442FA">
      <w:pPr>
        <w:spacing w:line="276" w:lineRule="auto"/>
        <w:rPr>
          <w:rFonts w:ascii="Arial" w:hAnsi="Arial" w:cs="Arial"/>
        </w:rPr>
      </w:pPr>
    </w:p>
    <w:p w14:paraId="35F1A898" w14:textId="0198B73F" w:rsidR="004442FA" w:rsidRPr="004442FA" w:rsidRDefault="004442FA" w:rsidP="004442FA">
      <w:pPr>
        <w:spacing w:line="276" w:lineRule="auto"/>
        <w:rPr>
          <w:rFonts w:ascii="Arial" w:hAnsi="Arial" w:cs="Arial"/>
        </w:rPr>
      </w:pPr>
      <w:r w:rsidRPr="004442FA">
        <w:rPr>
          <w:rFonts w:ascii="Arial" w:hAnsi="Arial" w:cs="Arial"/>
        </w:rPr>
        <w:t xml:space="preserve">I am pleased to recommend Agnieszka McConway as an excellent art teacher. During her time at Maynooth Post Primary she demonstrated exceptional creativity, dedication, and strong ability to engage students of all abilities. Her lessons </w:t>
      </w:r>
      <w:proofErr w:type="gramStart"/>
      <w:r w:rsidRPr="004442FA">
        <w:rPr>
          <w:rFonts w:ascii="Arial" w:hAnsi="Arial" w:cs="Arial"/>
        </w:rPr>
        <w:t>were thoughtfully planned</w:t>
      </w:r>
      <w:proofErr w:type="gramEnd"/>
      <w:r w:rsidRPr="004442FA">
        <w:rPr>
          <w:rFonts w:ascii="Arial" w:hAnsi="Arial" w:cs="Arial"/>
        </w:rPr>
        <w:t xml:space="preserve"> and inspired students to explore a wide range of artistic techniques and mediums.</w:t>
      </w:r>
    </w:p>
    <w:p w14:paraId="416CE7E5" w14:textId="77777777" w:rsidR="004442FA" w:rsidRPr="004442FA" w:rsidRDefault="004442FA" w:rsidP="004442FA">
      <w:pPr>
        <w:spacing w:line="276" w:lineRule="auto"/>
        <w:rPr>
          <w:rFonts w:ascii="Arial" w:hAnsi="Arial" w:cs="Arial"/>
        </w:rPr>
      </w:pPr>
    </w:p>
    <w:p w14:paraId="1803F513" w14:textId="6FBB9D5A" w:rsidR="004442FA" w:rsidRPr="004442FA" w:rsidRDefault="004442FA" w:rsidP="004442FA">
      <w:pPr>
        <w:spacing w:line="276" w:lineRule="auto"/>
        <w:rPr>
          <w:rFonts w:ascii="Arial" w:hAnsi="Arial" w:cs="Arial"/>
        </w:rPr>
      </w:pPr>
      <w:r w:rsidRPr="004442FA">
        <w:rPr>
          <w:rFonts w:ascii="Arial" w:hAnsi="Arial" w:cs="Arial"/>
        </w:rPr>
        <w:t xml:space="preserve">Agnieszka fostered a supportive and inclusive classroom environment where students felt encouraged to express themselves and develop their unique artistic voices. She is highly organized, </w:t>
      </w:r>
      <w:proofErr w:type="gramStart"/>
      <w:r w:rsidRPr="004442FA">
        <w:rPr>
          <w:rFonts w:ascii="Arial" w:hAnsi="Arial" w:cs="Arial"/>
        </w:rPr>
        <w:t>passionate</w:t>
      </w:r>
      <w:proofErr w:type="gramEnd"/>
      <w:r w:rsidRPr="004442FA">
        <w:rPr>
          <w:rFonts w:ascii="Arial" w:hAnsi="Arial" w:cs="Arial"/>
        </w:rPr>
        <w:t xml:space="preserve"> about the arts and consistently contributed positively to school community. I am confident that Agnieszka will be an asset to any school. </w:t>
      </w:r>
    </w:p>
    <w:p w14:paraId="40A76EBC" w14:textId="77777777" w:rsidR="004442FA" w:rsidRPr="004442FA" w:rsidRDefault="004442FA" w:rsidP="004442FA">
      <w:pPr>
        <w:spacing w:line="276" w:lineRule="auto"/>
        <w:rPr>
          <w:rFonts w:ascii="Arial" w:hAnsi="Arial" w:cs="Arial"/>
        </w:rPr>
      </w:pPr>
    </w:p>
    <w:p w14:paraId="025A72F3" w14:textId="5A2B4970" w:rsidR="004442FA" w:rsidRPr="004442FA" w:rsidRDefault="004442FA" w:rsidP="004442FA">
      <w:pPr>
        <w:spacing w:line="276" w:lineRule="auto"/>
        <w:rPr>
          <w:rFonts w:ascii="Arial" w:hAnsi="Arial" w:cs="Arial"/>
        </w:rPr>
      </w:pPr>
      <w:r w:rsidRPr="004442FA">
        <w:rPr>
          <w:rFonts w:ascii="Arial" w:hAnsi="Arial" w:cs="Arial"/>
        </w:rPr>
        <w:t>Sincerely,</w:t>
      </w:r>
    </w:p>
    <w:p w14:paraId="138D0F50" w14:textId="73871C17" w:rsidR="004442FA" w:rsidRPr="004442FA" w:rsidRDefault="004442FA" w:rsidP="004442FA">
      <w:pPr>
        <w:spacing w:line="276" w:lineRule="auto"/>
        <w:rPr>
          <w:rFonts w:ascii="Arial" w:hAnsi="Arial" w:cs="Arial"/>
        </w:rPr>
      </w:pPr>
      <w:r w:rsidRPr="004442FA">
        <w:rPr>
          <w:rFonts w:ascii="Arial" w:hAnsi="Arial" w:cs="Arial"/>
        </w:rPr>
        <w:t>Oonagh Breslin</w:t>
      </w:r>
    </w:p>
    <w:p w14:paraId="57353DDF" w14:textId="237F8F25" w:rsidR="004442FA" w:rsidRPr="004442FA" w:rsidRDefault="004442FA" w:rsidP="004442FA">
      <w:pPr>
        <w:spacing w:line="276" w:lineRule="auto"/>
        <w:rPr>
          <w:rFonts w:ascii="Arial" w:hAnsi="Arial" w:cs="Arial"/>
        </w:rPr>
      </w:pPr>
      <w:r w:rsidRPr="004442FA">
        <w:rPr>
          <w:rFonts w:ascii="Arial" w:hAnsi="Arial" w:cs="Arial"/>
        </w:rPr>
        <w:t>Year Head,</w:t>
      </w:r>
    </w:p>
    <w:p w14:paraId="650EFB66" w14:textId="79C8AC0F" w:rsidR="004442FA" w:rsidRPr="004442FA" w:rsidRDefault="004442FA" w:rsidP="004442FA">
      <w:pPr>
        <w:spacing w:line="276" w:lineRule="auto"/>
        <w:rPr>
          <w:rFonts w:ascii="Arial" w:hAnsi="Arial" w:cs="Arial"/>
        </w:rPr>
      </w:pPr>
      <w:r w:rsidRPr="004442FA">
        <w:rPr>
          <w:rFonts w:ascii="Arial" w:hAnsi="Arial" w:cs="Arial"/>
        </w:rPr>
        <w:t>Head of Art Dept.</w:t>
      </w:r>
    </w:p>
    <w:p w14:paraId="08BA86C6" w14:textId="77777777" w:rsidR="00D61301" w:rsidRDefault="00D61301" w:rsidP="00775438"/>
    <w:p w14:paraId="4D861A3F" w14:textId="77777777" w:rsidR="00D61301" w:rsidRDefault="00D61301" w:rsidP="00775438"/>
    <w:p w14:paraId="1C6DA29B" w14:textId="227DC1F3" w:rsidR="00360E35" w:rsidRPr="00775438" w:rsidRDefault="00360E35" w:rsidP="00775438"/>
    <w:sectPr w:rsidR="00360E35" w:rsidRPr="00775438" w:rsidSect="00C961BD">
      <w:headerReference w:type="even" r:id="rId7"/>
      <w:headerReference w:type="default" r:id="rId8"/>
      <w:footerReference w:type="even" r:id="rId9"/>
      <w:footerReference w:type="default" r:id="rId10"/>
      <w:headerReference w:type="first" r:id="rId11"/>
      <w:footerReference w:type="first" r:id="rId12"/>
      <w:pgSz w:w="11900" w:h="16840"/>
      <w:pgMar w:top="3402" w:right="1134" w:bottom="3119" w:left="1134" w:header="328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AAE93" w14:textId="77777777" w:rsidR="00F66AA7" w:rsidRDefault="00F66AA7" w:rsidP="00EC641D">
      <w:r>
        <w:separator/>
      </w:r>
    </w:p>
  </w:endnote>
  <w:endnote w:type="continuationSeparator" w:id="0">
    <w:p w14:paraId="25069E83" w14:textId="77777777" w:rsidR="00F66AA7" w:rsidRDefault="00F66AA7" w:rsidP="00EC6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ovanni Book">
    <w:charset w:val="00"/>
    <w:family w:val="auto"/>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ADE4" w14:textId="77777777" w:rsidR="00621F09" w:rsidRDefault="00621F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0057B" w14:textId="77777777" w:rsidR="00621F09" w:rsidRDefault="00621F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D1798" w14:textId="77777777" w:rsidR="00621F09" w:rsidRDefault="00621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1F481" w14:textId="77777777" w:rsidR="00F66AA7" w:rsidRDefault="00F66AA7" w:rsidP="00EC641D">
      <w:r>
        <w:separator/>
      </w:r>
    </w:p>
  </w:footnote>
  <w:footnote w:type="continuationSeparator" w:id="0">
    <w:p w14:paraId="56539BC9" w14:textId="77777777" w:rsidR="00F66AA7" w:rsidRDefault="00F66AA7" w:rsidP="00EC64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436C" w14:textId="77777777" w:rsidR="00621F09" w:rsidRDefault="00621F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95ADC" w14:textId="77777777" w:rsidR="00291FD0" w:rsidRDefault="00291FD0">
    <w:pPr>
      <w:pStyle w:val="Header"/>
    </w:pPr>
    <w:r w:rsidRPr="00FE23A8">
      <w:rPr>
        <w:rFonts w:cstheme="minorHAnsi"/>
        <w:noProof/>
      </w:rPr>
      <w:drawing>
        <wp:anchor distT="0" distB="0" distL="114300" distR="114300" simplePos="0" relativeHeight="251659264" behindDoc="1" locked="1" layoutInCell="1" allowOverlap="1" wp14:anchorId="6F56DFF0" wp14:editId="3628C1F1">
          <wp:simplePos x="0" y="0"/>
          <wp:positionH relativeFrom="column">
            <wp:posOffset>-738505</wp:posOffset>
          </wp:positionH>
          <wp:positionV relativeFrom="page">
            <wp:posOffset>-9525</wp:posOffset>
          </wp:positionV>
          <wp:extent cx="7606665" cy="1076007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606665" cy="10760075"/>
                  </a:xfrm>
                  <a:prstGeom prst="rect">
                    <a:avLst/>
                  </a:prstGeom>
                </pic:spPr>
              </pic:pic>
            </a:graphicData>
          </a:graphic>
          <wp14:sizeRelH relativeFrom="page">
            <wp14:pctWidth>0</wp14:pctWidth>
          </wp14:sizeRelH>
          <wp14:sizeRelV relativeFrom="page">
            <wp14:pctHeight>0</wp14:pctHeight>
          </wp14:sizeRelV>
        </wp:anchor>
      </w:drawing>
    </w:r>
  </w:p>
  <w:p w14:paraId="537F8748" w14:textId="77777777" w:rsidR="00291FD0" w:rsidRDefault="00291F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9526D" w14:textId="77777777" w:rsidR="00621F09" w:rsidRDefault="00621F0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4E8"/>
    <w:rsid w:val="00020565"/>
    <w:rsid w:val="00020890"/>
    <w:rsid w:val="00095D36"/>
    <w:rsid w:val="000A1424"/>
    <w:rsid w:val="000C3214"/>
    <w:rsid w:val="000F244E"/>
    <w:rsid w:val="00213C20"/>
    <w:rsid w:val="00250FB8"/>
    <w:rsid w:val="00291FD0"/>
    <w:rsid w:val="00360E35"/>
    <w:rsid w:val="00424C98"/>
    <w:rsid w:val="004442FA"/>
    <w:rsid w:val="00456CD8"/>
    <w:rsid w:val="0061417C"/>
    <w:rsid w:val="00621F09"/>
    <w:rsid w:val="00637E9E"/>
    <w:rsid w:val="00726E66"/>
    <w:rsid w:val="00740806"/>
    <w:rsid w:val="00775438"/>
    <w:rsid w:val="007F6096"/>
    <w:rsid w:val="008C54E8"/>
    <w:rsid w:val="00951B18"/>
    <w:rsid w:val="00A42753"/>
    <w:rsid w:val="00A57676"/>
    <w:rsid w:val="00B11957"/>
    <w:rsid w:val="00B21FB7"/>
    <w:rsid w:val="00C40AE1"/>
    <w:rsid w:val="00C85442"/>
    <w:rsid w:val="00C961BD"/>
    <w:rsid w:val="00CE20AF"/>
    <w:rsid w:val="00D467A7"/>
    <w:rsid w:val="00D61301"/>
    <w:rsid w:val="00EB396A"/>
    <w:rsid w:val="00EC641D"/>
    <w:rsid w:val="00F1062A"/>
    <w:rsid w:val="00F66AA7"/>
    <w:rsid w:val="00FE23A8"/>
    <w:rsid w:val="00FF7BF6"/>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95D5D"/>
  <w15:chartTrackingRefBased/>
  <w15:docId w15:val="{2B392FED-62BB-4D80-A4BC-05FF5C310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890"/>
    <w:rPr>
      <w:rFonts w:ascii="Times New Roman" w:eastAsia="Times New Roman" w:hAnsi="Times New Roman" w:cs="Times New Roman"/>
      <w:sz w:val="20"/>
      <w:szCs w:val="20"/>
      <w:lang w:val="en-US"/>
    </w:rPr>
  </w:style>
  <w:style w:type="paragraph" w:styleId="Heading1">
    <w:name w:val="heading 1"/>
    <w:basedOn w:val="Normal"/>
    <w:link w:val="Heading1Char"/>
    <w:uiPriority w:val="9"/>
    <w:qFormat/>
    <w:rsid w:val="00637E9E"/>
    <w:pPr>
      <w:keepNext/>
      <w:spacing w:after="80"/>
      <w:jc w:val="both"/>
      <w:outlineLvl w:val="0"/>
    </w:pPr>
    <w:rPr>
      <w:rFonts w:ascii="Arial" w:eastAsiaTheme="minorHAnsi" w:hAnsi="Arial" w:cs="Arial"/>
      <w:b/>
      <w:bCs/>
      <w:color w:val="7F0C22"/>
      <w:kern w:val="36"/>
      <w:sz w:val="24"/>
      <w:szCs w:val="24"/>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41D"/>
    <w:pPr>
      <w:tabs>
        <w:tab w:val="center" w:pos="4680"/>
        <w:tab w:val="right" w:pos="9360"/>
      </w:tabs>
    </w:pPr>
    <w:rPr>
      <w:rFonts w:asciiTheme="minorHAnsi" w:eastAsiaTheme="minorHAnsi" w:hAnsiTheme="minorHAnsi" w:cstheme="minorBidi"/>
      <w:sz w:val="24"/>
      <w:szCs w:val="24"/>
      <w:lang w:val="en-IE"/>
    </w:rPr>
  </w:style>
  <w:style w:type="character" w:customStyle="1" w:styleId="HeaderChar">
    <w:name w:val="Header Char"/>
    <w:basedOn w:val="DefaultParagraphFont"/>
    <w:link w:val="Header"/>
    <w:uiPriority w:val="99"/>
    <w:rsid w:val="00EC641D"/>
  </w:style>
  <w:style w:type="paragraph" w:styleId="Footer">
    <w:name w:val="footer"/>
    <w:basedOn w:val="Normal"/>
    <w:link w:val="FooterChar"/>
    <w:uiPriority w:val="99"/>
    <w:unhideWhenUsed/>
    <w:rsid w:val="00EC641D"/>
    <w:pPr>
      <w:tabs>
        <w:tab w:val="center" w:pos="4680"/>
        <w:tab w:val="right" w:pos="9360"/>
      </w:tabs>
    </w:pPr>
    <w:rPr>
      <w:rFonts w:asciiTheme="minorHAnsi" w:eastAsiaTheme="minorHAnsi" w:hAnsiTheme="minorHAnsi" w:cstheme="minorBidi"/>
      <w:sz w:val="24"/>
      <w:szCs w:val="24"/>
      <w:lang w:val="en-IE"/>
    </w:rPr>
  </w:style>
  <w:style w:type="character" w:customStyle="1" w:styleId="FooterChar">
    <w:name w:val="Footer Char"/>
    <w:basedOn w:val="DefaultParagraphFont"/>
    <w:link w:val="Footer"/>
    <w:uiPriority w:val="99"/>
    <w:rsid w:val="00EC641D"/>
  </w:style>
  <w:style w:type="character" w:customStyle="1" w:styleId="Heading1Char">
    <w:name w:val="Heading 1 Char"/>
    <w:basedOn w:val="DefaultParagraphFont"/>
    <w:link w:val="Heading1"/>
    <w:uiPriority w:val="9"/>
    <w:rsid w:val="00637E9E"/>
    <w:rPr>
      <w:rFonts w:ascii="Arial" w:hAnsi="Arial" w:cs="Arial"/>
      <w:b/>
      <w:bCs/>
      <w:color w:val="7F0C22"/>
      <w:kern w:val="36"/>
    </w:rPr>
  </w:style>
  <w:style w:type="paragraph" w:customStyle="1" w:styleId="Norm">
    <w:name w:val="Norm"/>
    <w:basedOn w:val="Normal"/>
    <w:rsid w:val="00637E9E"/>
    <w:rPr>
      <w:rFonts w:ascii="Giovanni Book" w:eastAsiaTheme="minorHAnsi" w:hAnsi="Giovanni Book" w:cs="Calibri"/>
      <w:sz w:val="22"/>
      <w:szCs w:val="22"/>
      <w:lang w:val="en-IE"/>
    </w:rPr>
  </w:style>
  <w:style w:type="character" w:styleId="Hyperlink">
    <w:name w:val="Hyperlink"/>
    <w:basedOn w:val="DefaultParagraphFont"/>
    <w:uiPriority w:val="99"/>
    <w:unhideWhenUsed/>
    <w:rsid w:val="00F106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6193">
      <w:bodyDiv w:val="1"/>
      <w:marLeft w:val="0"/>
      <w:marRight w:val="0"/>
      <w:marTop w:val="0"/>
      <w:marBottom w:val="0"/>
      <w:divBdr>
        <w:top w:val="none" w:sz="0" w:space="0" w:color="auto"/>
        <w:left w:val="none" w:sz="0" w:space="0" w:color="auto"/>
        <w:bottom w:val="none" w:sz="0" w:space="0" w:color="auto"/>
        <w:right w:val="none" w:sz="0" w:space="0" w:color="auto"/>
      </w:divBdr>
    </w:div>
    <w:div w:id="261258084">
      <w:bodyDiv w:val="1"/>
      <w:marLeft w:val="0"/>
      <w:marRight w:val="0"/>
      <w:marTop w:val="0"/>
      <w:marBottom w:val="0"/>
      <w:divBdr>
        <w:top w:val="none" w:sz="0" w:space="0" w:color="auto"/>
        <w:left w:val="none" w:sz="0" w:space="0" w:color="auto"/>
        <w:bottom w:val="none" w:sz="0" w:space="0" w:color="auto"/>
        <w:right w:val="none" w:sz="0" w:space="0" w:color="auto"/>
      </w:divBdr>
    </w:div>
    <w:div w:id="376203225">
      <w:bodyDiv w:val="1"/>
      <w:marLeft w:val="0"/>
      <w:marRight w:val="0"/>
      <w:marTop w:val="0"/>
      <w:marBottom w:val="0"/>
      <w:divBdr>
        <w:top w:val="none" w:sz="0" w:space="0" w:color="auto"/>
        <w:left w:val="none" w:sz="0" w:space="0" w:color="auto"/>
        <w:bottom w:val="none" w:sz="0" w:space="0" w:color="auto"/>
        <w:right w:val="none" w:sz="0" w:space="0" w:color="auto"/>
      </w:divBdr>
    </w:div>
    <w:div w:id="8494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ppData\Local\Microsoft\Windows\INetCache\Content.Outlook\6VB7I264\CSC%20Template_21_9_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602EA-7FAF-4B5D-8184-90FD6D9C5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 Template_21_9_20</Template>
  <TotalTime>10</TotalTime>
  <Pages>1</Pages>
  <Words>114</Words>
  <Characters>656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Kenny</dc:creator>
  <cp:keywords/>
  <dc:description/>
  <cp:lastModifiedBy>McConway, Declan</cp:lastModifiedBy>
  <cp:revision>3</cp:revision>
  <cp:lastPrinted>2025-05-06T09:14:00Z</cp:lastPrinted>
  <dcterms:created xsi:type="dcterms:W3CDTF">2025-05-01T19:37:00Z</dcterms:created>
  <dcterms:modified xsi:type="dcterms:W3CDTF">2025-05-06T09:15:00Z</dcterms:modified>
</cp:coreProperties>
</file>